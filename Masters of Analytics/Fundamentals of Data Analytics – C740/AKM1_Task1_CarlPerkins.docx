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6B0072" w14:textId="6D5EF6A6" w:rsidR="00DF0B6F" w:rsidRDefault="000D72F5">
      <w:pPr>
        <w:pStyle w:val="Title"/>
      </w:pPr>
      <w:sdt>
        <w:sdtPr>
          <w:alias w:val="Title"/>
          <w:tag w:val=""/>
          <w:id w:val="726351117"/>
          <w:placeholder>
            <w:docPart w:val="1F351DA5401B4E40862A4B77E441FD0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 w:multiLine="1"/>
        </w:sdtPr>
        <w:sdtEndPr/>
        <w:sdtContent>
          <w:r w:rsidR="00FD7A3A">
            <w:t>Police Department Analytics Project</w:t>
          </w:r>
        </w:sdtContent>
      </w:sdt>
    </w:p>
    <w:p w14:paraId="69FD12FE" w14:textId="24B9B00C" w:rsidR="00DF0B6F" w:rsidRDefault="00FD7A3A">
      <w:pPr>
        <w:pStyle w:val="Title2"/>
      </w:pPr>
      <w:r w:rsidRPr="00FD7A3A">
        <w:rPr>
          <w:rFonts w:eastAsia="Times New Roman" w:cstheme="minorHAnsi"/>
          <w:kern w:val="0"/>
          <w:szCs w:val="20"/>
          <w:lang w:eastAsia="en-US"/>
        </w:rPr>
        <w:t>Carl Andrew Perkins</w:t>
      </w:r>
    </w:p>
    <w:p w14:paraId="2CCE8499" w14:textId="14FA20A1" w:rsidR="00DF0B6F" w:rsidRDefault="00FD7A3A">
      <w:pPr>
        <w:pStyle w:val="Title2"/>
      </w:pPr>
      <w:r w:rsidRPr="00FD7A3A">
        <w:rPr>
          <w:rFonts w:eastAsia="Times New Roman" w:cstheme="minorHAnsi"/>
          <w:kern w:val="0"/>
          <w:szCs w:val="20"/>
          <w:lang w:eastAsia="en-US"/>
        </w:rPr>
        <w:t>Western Governors University</w:t>
      </w:r>
    </w:p>
    <w:p w14:paraId="66CD2096" w14:textId="02AD1B47" w:rsidR="00DF0B6F" w:rsidRDefault="00DF0B6F"/>
    <w:p w14:paraId="7F3A110E" w14:textId="66E9A3E6" w:rsidR="00DF0B6F" w:rsidRDefault="000D72F5">
      <w:pPr>
        <w:pStyle w:val="SectionTitle"/>
      </w:pPr>
      <w:sdt>
        <w:sdtPr>
          <w:alias w:val="Title"/>
          <w:tag w:val=""/>
          <w:id w:val="984196707"/>
          <w:placeholder>
            <w:docPart w:val="1F351DA5401B4E40862A4B77E441FD0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 w:multiLine="1"/>
        </w:sdtPr>
        <w:sdtEndPr/>
        <w:sdtContent>
          <w:r w:rsidR="00FD7A3A">
            <w:t>Police Department Analytics Project</w:t>
          </w:r>
        </w:sdtContent>
      </w:sdt>
    </w:p>
    <w:p w14:paraId="71AD41F1" w14:textId="72CD4827" w:rsidR="00DF0B6F" w:rsidRDefault="00BD72B2">
      <w:r w:rsidRPr="00BD72B2">
        <w:t>The police chief ask</w:t>
      </w:r>
      <w:r>
        <w:t>ed me</w:t>
      </w:r>
      <w:r w:rsidRPr="00BD72B2">
        <w:t xml:space="preserve"> to analyze the logs from emergency 911 calls in the city and then provide a summary of that data. </w:t>
      </w:r>
      <w:r>
        <w:t>In addition, t</w:t>
      </w:r>
      <w:r w:rsidRPr="00BD72B2">
        <w:t xml:space="preserve">he state governor has offered a supplementary funding incentive for police departments that are able to meet the standard of having a minimum of 2.5 officers onsite per incident. The police department has asked </w:t>
      </w:r>
      <w:r>
        <w:t>me</w:t>
      </w:r>
      <w:r w:rsidRPr="00BD72B2">
        <w:t xml:space="preserve"> to </w:t>
      </w:r>
      <w:r>
        <w:t xml:space="preserve">also </w:t>
      </w:r>
      <w:r w:rsidRPr="00BD72B2">
        <w:t>analyze their data to determine if the department will be eligible for additional funding, using the attached linear regression</w:t>
      </w:r>
      <w:r>
        <w:t xml:space="preserve">. </w:t>
      </w:r>
    </w:p>
    <w:p w14:paraId="1EC79E22" w14:textId="3E9E2BC8" w:rsidR="00DF0B6F" w:rsidRDefault="0038521F">
      <w:pPr>
        <w:pStyle w:val="Heading1"/>
      </w:pPr>
      <w:r>
        <w:t xml:space="preserve">Part 1: </w:t>
      </w:r>
      <w:r w:rsidR="001B3084">
        <w:t>Data Mastering and Summary</w:t>
      </w:r>
    </w:p>
    <w:p w14:paraId="6B0A4143" w14:textId="6AF85878" w:rsidR="00DF0B6F" w:rsidRDefault="001B3084">
      <w:r>
        <w:t>Below is the process and deliverables by which I scrubbed and summarized the data according to the police department’s request.</w:t>
      </w:r>
      <w:r w:rsidR="00DC0BD2">
        <w:t xml:space="preserve"> </w:t>
      </w:r>
    </w:p>
    <w:p w14:paraId="0376890D" w14:textId="1AEB6264" w:rsidR="00DF0B6F" w:rsidRDefault="006035A4">
      <w:pPr>
        <w:pStyle w:val="Heading2"/>
      </w:pPr>
      <w:r>
        <w:t>Data Scrubbing</w:t>
      </w:r>
      <w:r w:rsidR="0038521F">
        <w:t xml:space="preserve"> and Descriptions</w:t>
      </w:r>
    </w:p>
    <w:p w14:paraId="7B9D7482" w14:textId="0AFECFFA" w:rsidR="00680355" w:rsidRDefault="0038521F">
      <w:r>
        <w:rPr>
          <w:rStyle w:val="Heading3Char"/>
        </w:rPr>
        <w:t>A</w:t>
      </w:r>
      <w:r w:rsidR="00DC0BD2">
        <w:rPr>
          <w:rStyle w:val="Heading3Char"/>
        </w:rPr>
        <w:t>.</w:t>
      </w:r>
      <w:r w:rsidR="00DC0BD2">
        <w:t xml:space="preserve"> </w:t>
      </w:r>
      <w:r w:rsidR="001B1290">
        <w:t xml:space="preserve">I have </w:t>
      </w:r>
      <w:r w:rsidR="00680355">
        <w:t>scrubbed</w:t>
      </w:r>
      <w:r w:rsidR="001B1290">
        <w:t xml:space="preserve"> the </w:t>
      </w:r>
      <w:r w:rsidR="00680355">
        <w:t>R</w:t>
      </w:r>
      <w:r w:rsidR="001B1290">
        <w:t xml:space="preserve">aw </w:t>
      </w:r>
      <w:r w:rsidR="00680355">
        <w:t>D</w:t>
      </w:r>
      <w:r w:rsidR="001B1290">
        <w:t>ata excel file provided by the police department</w:t>
      </w:r>
      <w:r w:rsidR="00680355">
        <w:t xml:space="preserve"> and mastered the data. Please see the attached excel file called </w:t>
      </w:r>
      <w:r w:rsidR="00680355" w:rsidRPr="00680355">
        <w:t>AKM1_Part1_Mastered_Data</w:t>
      </w:r>
      <w:r w:rsidR="00680355">
        <w:t xml:space="preserve">. The tab that is now scrubbed is entitled </w:t>
      </w:r>
      <w:r w:rsidR="00680355" w:rsidRPr="00680355">
        <w:t>Part_A_Police_DepartMastered</w:t>
      </w:r>
      <w:r w:rsidR="00680355">
        <w:t>.</w:t>
      </w:r>
    </w:p>
    <w:p w14:paraId="6C7D4E88" w14:textId="409D121D" w:rsidR="00680355" w:rsidRDefault="00680355">
      <w:pPr>
        <w:rPr>
          <w:rStyle w:val="Heading3Char"/>
          <w:b w:val="0"/>
          <w:bCs w:val="0"/>
        </w:rPr>
      </w:pPr>
      <w:r>
        <w:rPr>
          <w:rStyle w:val="Heading3Char"/>
        </w:rPr>
        <w:t>B.</w:t>
      </w:r>
      <w:r w:rsidR="00F349D5">
        <w:rPr>
          <w:rStyle w:val="Heading3Char"/>
        </w:rPr>
        <w:t xml:space="preserve"> </w:t>
      </w:r>
      <w:r w:rsidR="00F349D5">
        <w:rPr>
          <w:rStyle w:val="Heading3Char"/>
          <w:b w:val="0"/>
          <w:bCs w:val="0"/>
        </w:rPr>
        <w:t xml:space="preserve">Within the raw data provided, there were no true duplicates records. In the process of scrubbing the data I did remove the following columns: </w:t>
      </w:r>
      <w:r w:rsidR="00F349D5" w:rsidRPr="00F349D5">
        <w:rPr>
          <w:rStyle w:val="Heading3Char"/>
          <w:b w:val="0"/>
          <w:bCs w:val="0"/>
        </w:rPr>
        <w:t>CAD Event Number, General Offense Number, Event Clearance SubGroup, Event Clearance Group, Hundred Block Location, Census Tract, Initial Type Description, Initial Type Subgroup, Initial Type Group</w:t>
      </w:r>
      <w:r w:rsidR="00F349D5">
        <w:rPr>
          <w:rStyle w:val="Heading3Char"/>
          <w:b w:val="0"/>
          <w:bCs w:val="0"/>
        </w:rPr>
        <w:t xml:space="preserve">, and </w:t>
      </w:r>
      <w:r w:rsidR="00F349D5" w:rsidRPr="00F349D5">
        <w:rPr>
          <w:rStyle w:val="Heading3Char"/>
          <w:b w:val="0"/>
          <w:bCs w:val="0"/>
        </w:rPr>
        <w:t>At Scene Time</w:t>
      </w:r>
      <w:r w:rsidR="00F349D5">
        <w:rPr>
          <w:rStyle w:val="Heading3Char"/>
          <w:b w:val="0"/>
          <w:bCs w:val="0"/>
        </w:rPr>
        <w:t xml:space="preserve">. In analyzing the data, it was found that these columns were mostly descriptors and created additional noise unnecessarily. Because the goal is to summarize the data succinctly these columns were removed. </w:t>
      </w:r>
    </w:p>
    <w:p w14:paraId="64CCB302" w14:textId="6829CA2F" w:rsidR="00776880" w:rsidRDefault="00776880">
      <w:r>
        <w:t>As an additional audit I a</w:t>
      </w:r>
      <w:r w:rsidRPr="00776880">
        <w:t xml:space="preserve">dded </w:t>
      </w:r>
      <w:r>
        <w:t xml:space="preserve">the </w:t>
      </w:r>
      <w:r w:rsidRPr="00776880">
        <w:t>Incident Location Count</w:t>
      </w:r>
      <w:r>
        <w:t xml:space="preserve"> column. This was used as a quality assurance check to ensure that indeed</w:t>
      </w:r>
      <w:r w:rsidRPr="00776880">
        <w:t xml:space="preserve"> no duplicates </w:t>
      </w:r>
      <w:r>
        <w:t xml:space="preserve">were present in conjunction with a </w:t>
      </w:r>
      <w:r>
        <w:lastRenderedPageBreak/>
        <w:t xml:space="preserve">simple outlier eye-test. While outliers weren’t found through this methodology, I did find an outlier on line 226. This outlier had an unknown sector which would later have skewed my </w:t>
      </w:r>
      <w:r w:rsidR="002F49D8">
        <w:t>data;</w:t>
      </w:r>
      <w:r>
        <w:t xml:space="preserve"> </w:t>
      </w:r>
      <w:r w:rsidR="002F49D8">
        <w:t>thus,</w:t>
      </w:r>
      <w:r>
        <w:t xml:space="preserve"> it was removed.</w:t>
      </w:r>
    </w:p>
    <w:p w14:paraId="7DE3C266" w14:textId="7C44B166" w:rsidR="006E044E" w:rsidRPr="006E044E" w:rsidRDefault="006E044E">
      <w:r>
        <w:rPr>
          <w:rStyle w:val="Heading3Char"/>
        </w:rPr>
        <w:t xml:space="preserve">C. </w:t>
      </w:r>
      <w:r>
        <w:t xml:space="preserve">I have </w:t>
      </w:r>
      <w:r w:rsidR="007F725E">
        <w:t>also created three data sheets, each including a set of requested aggregate data. Again, please see the attached excel file called</w:t>
      </w:r>
      <w:r>
        <w:t xml:space="preserve"> </w:t>
      </w:r>
      <w:r w:rsidRPr="00680355">
        <w:t>AKM1_Part1_Mastered_Data</w:t>
      </w:r>
      <w:r>
        <w:t xml:space="preserve">. The </w:t>
      </w:r>
      <w:r w:rsidR="007F725E">
        <w:t xml:space="preserve">three </w:t>
      </w:r>
      <w:r>
        <w:t>tab</w:t>
      </w:r>
      <w:r w:rsidR="007F725E">
        <w:t>s are entitled:</w:t>
      </w:r>
      <w:r w:rsidR="007F725E" w:rsidRPr="007F725E">
        <w:t xml:space="preserve"> Part_C_NumberByDate</w:t>
      </w:r>
      <w:r w:rsidR="007F725E">
        <w:t xml:space="preserve">, </w:t>
      </w:r>
      <w:r w:rsidR="007F725E" w:rsidRPr="007F725E">
        <w:t>Part_C_NumberByEventType</w:t>
      </w:r>
      <w:r w:rsidR="007F725E">
        <w:t xml:space="preserve">, and </w:t>
      </w:r>
      <w:r w:rsidR="007F725E" w:rsidRPr="007F725E">
        <w:t>Part_C_NumberBySector</w:t>
      </w:r>
      <w:r w:rsidR="007F725E">
        <w:t xml:space="preserve">. I have created pivot tables in excel to summarize and aggregate the data in addition to the requested bar graphs. </w:t>
      </w:r>
    </w:p>
    <w:p w14:paraId="242C641E" w14:textId="62B75B5C" w:rsidR="00680355" w:rsidRDefault="007F725E">
      <w:pPr>
        <w:rPr>
          <w:rStyle w:val="Heading3Char"/>
          <w:b w:val="0"/>
          <w:bCs w:val="0"/>
        </w:rPr>
      </w:pPr>
      <w:r>
        <w:rPr>
          <w:rStyle w:val="Heading3Char"/>
        </w:rPr>
        <w:t>D.</w:t>
      </w:r>
      <w:r w:rsidR="005D0A24">
        <w:rPr>
          <w:rStyle w:val="Heading3Char"/>
        </w:rPr>
        <w:t xml:space="preserve"> </w:t>
      </w:r>
      <w:r w:rsidR="005D0A24">
        <w:rPr>
          <w:rStyle w:val="Heading3Char"/>
          <w:b w:val="0"/>
          <w:bCs w:val="0"/>
        </w:rPr>
        <w:t xml:space="preserve">The three largest observations made from reviewing the data I have created are as follows. </w:t>
      </w:r>
      <w:r w:rsidR="006035A4">
        <w:rPr>
          <w:rStyle w:val="Heading3Char"/>
          <w:b w:val="0"/>
          <w:bCs w:val="0"/>
        </w:rPr>
        <w:t>First, March 27</w:t>
      </w:r>
      <w:r w:rsidR="006035A4" w:rsidRPr="006035A4">
        <w:rPr>
          <w:rStyle w:val="Heading3Char"/>
          <w:b w:val="0"/>
          <w:bCs w:val="0"/>
          <w:vertAlign w:val="superscript"/>
        </w:rPr>
        <w:t>th</w:t>
      </w:r>
      <w:r w:rsidR="006035A4">
        <w:rPr>
          <w:rStyle w:val="Heading3Char"/>
          <w:b w:val="0"/>
          <w:bCs w:val="0"/>
        </w:rPr>
        <w:t xml:space="preserve"> had by far the most incidents within the data. Second was that the event types of </w:t>
      </w:r>
      <w:r w:rsidR="006035A4" w:rsidRPr="006035A4">
        <w:rPr>
          <w:rStyle w:val="Heading3Char"/>
          <w:b w:val="0"/>
          <w:bCs w:val="0"/>
          <w:i/>
          <w:iCs/>
        </w:rPr>
        <w:t>suspicious person</w:t>
      </w:r>
      <w:r w:rsidR="006035A4">
        <w:rPr>
          <w:rStyle w:val="Heading3Char"/>
          <w:b w:val="0"/>
          <w:bCs w:val="0"/>
        </w:rPr>
        <w:t xml:space="preserve"> and the </w:t>
      </w:r>
      <w:r w:rsidR="006035A4" w:rsidRPr="006035A4">
        <w:rPr>
          <w:rStyle w:val="Heading3Char"/>
          <w:b w:val="0"/>
          <w:bCs w:val="0"/>
          <w:i/>
          <w:iCs/>
        </w:rPr>
        <w:t>other disturbances</w:t>
      </w:r>
      <w:r w:rsidR="006035A4">
        <w:rPr>
          <w:rStyle w:val="Heading3Char"/>
          <w:b w:val="0"/>
          <w:bCs w:val="0"/>
        </w:rPr>
        <w:t xml:space="preserve"> were uncharacteristically high, which may skew the data later. Lastly, I observed that the sectors minus the original outlier seems to be pretty close to a normal distribution. </w:t>
      </w:r>
    </w:p>
    <w:p w14:paraId="2F38D40E" w14:textId="77777777" w:rsidR="0063797F" w:rsidRDefault="0063797F">
      <w:pPr>
        <w:rPr>
          <w:rStyle w:val="Heading3Char"/>
          <w:b w:val="0"/>
          <w:bCs w:val="0"/>
        </w:rPr>
      </w:pPr>
    </w:p>
    <w:p w14:paraId="2672C75A" w14:textId="0EEDD26D" w:rsidR="0063797F" w:rsidRDefault="0063797F" w:rsidP="0063797F">
      <w:pPr>
        <w:pStyle w:val="Heading1"/>
      </w:pPr>
      <w:r>
        <w:t xml:space="preserve">Part 2: </w:t>
      </w:r>
      <w:r w:rsidR="00B52323">
        <w:t>Linear Regression Description and Analysis</w:t>
      </w:r>
    </w:p>
    <w:p w14:paraId="1C568CB5" w14:textId="263E5CDE" w:rsidR="0063797F" w:rsidRDefault="0063797F" w:rsidP="0063797F">
      <w:r>
        <w:t xml:space="preserve">After analyzing the linear aggression, below is the process and deliverables by which I described the data according to the police department’s request. </w:t>
      </w:r>
    </w:p>
    <w:p w14:paraId="0376501C" w14:textId="0E31CCB6" w:rsidR="006035A4" w:rsidRDefault="000708B5" w:rsidP="006035A4">
      <w:pPr>
        <w:pStyle w:val="Heading2"/>
      </w:pPr>
      <w:r>
        <w:t>Linear Regression Summary and Descriptions</w:t>
      </w:r>
    </w:p>
    <w:p w14:paraId="6CEBF9EB" w14:textId="6B82D7F3" w:rsidR="006035A4" w:rsidRDefault="00B02284" w:rsidP="006035A4">
      <w:r>
        <w:rPr>
          <w:rStyle w:val="Heading3Char"/>
        </w:rPr>
        <w:t>E</w:t>
      </w:r>
      <w:r w:rsidR="006035A4">
        <w:rPr>
          <w:rStyle w:val="Heading3Char"/>
        </w:rPr>
        <w:t>.</w:t>
      </w:r>
      <w:r w:rsidR="006035A4">
        <w:t xml:space="preserve"> Please see the attached excel file called </w:t>
      </w:r>
      <w:r w:rsidR="006035A4" w:rsidRPr="00680355">
        <w:t>AKM1_Part1_Mastered_Data</w:t>
      </w:r>
      <w:r w:rsidR="006035A4">
        <w:t xml:space="preserve">. The tab that </w:t>
      </w:r>
      <w:r w:rsidR="000708B5">
        <w:t xml:space="preserve">encompasses </w:t>
      </w:r>
      <w:r w:rsidR="00DA593F">
        <w:t xml:space="preserve">the </w:t>
      </w:r>
      <w:r w:rsidR="000708B5">
        <w:t xml:space="preserve">analysis of the regression is </w:t>
      </w:r>
      <w:r w:rsidR="006035A4">
        <w:t xml:space="preserve">entitled </w:t>
      </w:r>
      <w:r w:rsidR="000708B5" w:rsidRPr="000708B5">
        <w:t>RegressionAnalysis</w:t>
      </w:r>
      <w:r w:rsidR="006035A4">
        <w:t>.</w:t>
      </w:r>
      <w:r w:rsidR="00625D93">
        <w:t xml:space="preserve"> </w:t>
      </w:r>
      <w:r w:rsidR="00F9095F">
        <w:t xml:space="preserve">The linear regression does appear to be the line of best fit. </w:t>
      </w:r>
      <w:r w:rsidR="003B4ACF">
        <w:t xml:space="preserve">According to zyBooks section on parameter estimation </w:t>
      </w:r>
      <w:r w:rsidR="003B4ACF">
        <w:t xml:space="preserve">and because </w:t>
      </w:r>
      <w:r w:rsidR="003B4ACF">
        <w:t>th</w:t>
      </w:r>
      <w:r w:rsidR="003B4ACF">
        <w:t>is</w:t>
      </w:r>
      <w:r w:rsidR="003B4ACF">
        <w:t xml:space="preserve"> model </w:t>
      </w:r>
      <w:r w:rsidR="003B4ACF">
        <w:t>is a derivative of using the</w:t>
      </w:r>
      <w:r w:rsidR="003B4ACF">
        <w:t xml:space="preserve"> method of least squares</w:t>
      </w:r>
      <w:r w:rsidR="003B4ACF">
        <w:t xml:space="preserve"> is why this linear </w:t>
      </w:r>
      <w:r w:rsidR="003B4ACF">
        <w:lastRenderedPageBreak/>
        <w:t>regression is a best fit. Another reason</w:t>
      </w:r>
      <w:r w:rsidR="008D64D5">
        <w:t xml:space="preserve"> according to Investopedia </w:t>
      </w:r>
      <w:r w:rsidR="003B4ACF">
        <w:t xml:space="preserve">is </w:t>
      </w:r>
      <w:r w:rsidR="008D64D5">
        <w:t>because when</w:t>
      </w:r>
      <w:r w:rsidR="003B4ACF">
        <w:t xml:space="preserve"> looking at the </w:t>
      </w:r>
      <w:r w:rsidR="003B4ACF" w:rsidRPr="003B4ACF">
        <w:t>coefficient of determination,</w:t>
      </w:r>
      <w:r w:rsidR="008D64D5">
        <w:t xml:space="preserve"> the R value itself is highly correlated or close to the number 1. </w:t>
      </w:r>
    </w:p>
    <w:p w14:paraId="4887E2A9" w14:textId="44CE38EF" w:rsidR="00DA593F" w:rsidRDefault="00625D93" w:rsidP="00DA593F">
      <w:pPr>
        <w:rPr>
          <w:rStyle w:val="Heading3Char"/>
          <w:b w:val="0"/>
          <w:bCs w:val="0"/>
        </w:rPr>
      </w:pPr>
      <w:r>
        <w:rPr>
          <w:rStyle w:val="Heading3Char"/>
        </w:rPr>
        <w:t>F</w:t>
      </w:r>
      <w:r w:rsidR="006035A4">
        <w:rPr>
          <w:rStyle w:val="Heading3Char"/>
        </w:rPr>
        <w:t xml:space="preserve">. </w:t>
      </w:r>
      <w:r w:rsidR="00C47D5B">
        <w:rPr>
          <w:rStyle w:val="Heading3Char"/>
          <w:b w:val="0"/>
          <w:bCs w:val="0"/>
        </w:rPr>
        <w:t>The data contains two easily identifiable outliers after observing the linear regression.</w:t>
      </w:r>
      <w:r w:rsidR="006035A4">
        <w:rPr>
          <w:rStyle w:val="Heading3Char"/>
          <w:b w:val="0"/>
          <w:bCs w:val="0"/>
        </w:rPr>
        <w:t xml:space="preserve"> </w:t>
      </w:r>
      <w:r w:rsidR="00C47D5B">
        <w:rPr>
          <w:rStyle w:val="Heading3Char"/>
          <w:b w:val="0"/>
          <w:bCs w:val="0"/>
        </w:rPr>
        <w:t xml:space="preserve">The first outlier was the sector that had a null value within the original dataset. Since this only contained one event and because I had already removed this during the original mastering of raw data, I also removed this from the linear regression’s data as well. As with all outliers, both affect the slope of the linear regression model and trend line. </w:t>
      </w:r>
      <w:r w:rsidR="008D64D5">
        <w:rPr>
          <w:rStyle w:val="Heading3Char"/>
          <w:b w:val="0"/>
          <w:bCs w:val="0"/>
        </w:rPr>
        <w:t>You can clearly see this by difference of the two slop</w:t>
      </w:r>
      <w:r w:rsidR="00826234">
        <w:rPr>
          <w:rStyle w:val="Heading3Char"/>
          <w:b w:val="0"/>
          <w:bCs w:val="0"/>
        </w:rPr>
        <w:t>e</w:t>
      </w:r>
      <w:r w:rsidR="008D64D5">
        <w:rPr>
          <w:rStyle w:val="Heading3Char"/>
          <w:b w:val="0"/>
          <w:bCs w:val="0"/>
        </w:rPr>
        <w:t>s</w:t>
      </w:r>
      <w:r w:rsidR="00826234">
        <w:rPr>
          <w:rStyle w:val="Heading3Char"/>
          <w:b w:val="0"/>
          <w:bCs w:val="0"/>
        </w:rPr>
        <w:t xml:space="preserve"> with an eye test, including outliers and after removal. Additionally, the correlation (R value) gets stronger after removal of both outliers. P</w:t>
      </w:r>
      <w:r w:rsidR="00DA593F">
        <w:t xml:space="preserve">lease see the attached excel file called </w:t>
      </w:r>
      <w:r w:rsidR="00DA593F" w:rsidRPr="00680355">
        <w:t>AKM1_Part1_Mastered_Data</w:t>
      </w:r>
      <w:r w:rsidR="00DA593F">
        <w:t xml:space="preserve">. The tab that encompasses the analysis of the regression is entitled </w:t>
      </w:r>
      <w:r w:rsidR="00DA593F" w:rsidRPr="000708B5">
        <w:t>RegressionAnalysis</w:t>
      </w:r>
      <w:r w:rsidR="00DA593F">
        <w:t xml:space="preserve">. You can now see that the slope changes and the coefficient is much higher. </w:t>
      </w:r>
    </w:p>
    <w:p w14:paraId="333AC5F5" w14:textId="03A1832A" w:rsidR="00503E73" w:rsidRDefault="00DA593F" w:rsidP="00503E73">
      <w:pPr>
        <w:rPr>
          <w:rStyle w:val="Heading3Char"/>
          <w:b w:val="0"/>
          <w:bCs w:val="0"/>
        </w:rPr>
      </w:pPr>
      <w:r>
        <w:rPr>
          <w:rStyle w:val="Heading3Char"/>
        </w:rPr>
        <w:t xml:space="preserve">G. </w:t>
      </w:r>
      <w:r w:rsidR="00503E73">
        <w:rPr>
          <w:rStyle w:val="Heading3Char"/>
          <w:b w:val="0"/>
          <w:bCs w:val="0"/>
        </w:rPr>
        <w:t xml:space="preserve"> After looking at the residual plot there doesn’t seem to be a pattern emerging. According to zyBooks section on model assessment, this would infer that there may be possibly a mean of zero. </w:t>
      </w:r>
      <w:r w:rsidR="00826234">
        <w:rPr>
          <w:rStyle w:val="Heading3Char"/>
          <w:b w:val="0"/>
          <w:bCs w:val="0"/>
        </w:rPr>
        <w:t xml:space="preserve">By removing the </w:t>
      </w:r>
      <w:r w:rsidR="00503E73">
        <w:rPr>
          <w:rStyle w:val="Heading3Char"/>
          <w:b w:val="0"/>
          <w:bCs w:val="0"/>
        </w:rPr>
        <w:t>additional outlier</w:t>
      </w:r>
      <w:r w:rsidR="00826234">
        <w:rPr>
          <w:rStyle w:val="Heading3Char"/>
          <w:b w:val="0"/>
          <w:bCs w:val="0"/>
        </w:rPr>
        <w:t>s</w:t>
      </w:r>
      <w:r w:rsidR="00503E73">
        <w:rPr>
          <w:rStyle w:val="Heading3Char"/>
          <w:b w:val="0"/>
          <w:bCs w:val="0"/>
        </w:rPr>
        <w:t xml:space="preserve"> </w:t>
      </w:r>
      <w:r w:rsidR="00826234">
        <w:rPr>
          <w:rStyle w:val="Heading3Char"/>
          <w:b w:val="0"/>
          <w:bCs w:val="0"/>
        </w:rPr>
        <w:t>a</w:t>
      </w:r>
      <w:r w:rsidR="00503E73">
        <w:rPr>
          <w:rStyle w:val="Heading3Char"/>
          <w:b w:val="0"/>
          <w:bCs w:val="0"/>
        </w:rPr>
        <w:t xml:space="preserve"> stronger correlation is </w:t>
      </w:r>
      <w:r w:rsidR="00826234">
        <w:rPr>
          <w:rStyle w:val="Heading3Char"/>
          <w:b w:val="0"/>
          <w:bCs w:val="0"/>
        </w:rPr>
        <w:t>presented</w:t>
      </w:r>
      <w:r w:rsidR="00503E73">
        <w:rPr>
          <w:rStyle w:val="Heading3Char"/>
          <w:b w:val="0"/>
          <w:bCs w:val="0"/>
        </w:rPr>
        <w:t>. This could also help the constant variance portion of the linear model itself.</w:t>
      </w:r>
    </w:p>
    <w:p w14:paraId="15865550" w14:textId="01376E89" w:rsidR="00503E73" w:rsidRDefault="00503E73" w:rsidP="00503E73">
      <w:pPr>
        <w:rPr>
          <w:rStyle w:val="Heading3Char"/>
          <w:b w:val="0"/>
          <w:bCs w:val="0"/>
        </w:rPr>
      </w:pPr>
      <w:r>
        <w:rPr>
          <w:rStyle w:val="Heading3Char"/>
        </w:rPr>
        <w:t xml:space="preserve">H. </w:t>
      </w:r>
      <w:r w:rsidR="003C7A56">
        <w:rPr>
          <w:rStyle w:val="Heading3Char"/>
          <w:b w:val="0"/>
          <w:bCs w:val="0"/>
        </w:rPr>
        <w:t xml:space="preserve">Using the linear regression analysis the police department does not qualify for additional funding. Even if the regression model itself shows value within </w:t>
      </w:r>
      <w:r w:rsidR="002F49D8">
        <w:rPr>
          <w:rStyle w:val="Heading3Char"/>
          <w:b w:val="0"/>
          <w:bCs w:val="0"/>
        </w:rPr>
        <w:t>its</w:t>
      </w:r>
      <w:r w:rsidR="003C7A56">
        <w:rPr>
          <w:rStyle w:val="Heading3Char"/>
          <w:b w:val="0"/>
          <w:bCs w:val="0"/>
        </w:rPr>
        <w:t xml:space="preserve"> significance, not one sector actually had an average of 2.5 officer per incident. It is worth of noting that this is with removed the </w:t>
      </w:r>
      <w:r w:rsidR="00604426">
        <w:rPr>
          <w:rStyle w:val="Heading3Char"/>
          <w:b w:val="0"/>
          <w:bCs w:val="0"/>
        </w:rPr>
        <w:t>outliers and while the average got better</w:t>
      </w:r>
      <w:r w:rsidR="003C7A56">
        <w:rPr>
          <w:rStyle w:val="Heading3Char"/>
          <w:b w:val="0"/>
          <w:bCs w:val="0"/>
        </w:rPr>
        <w:t xml:space="preserve">, </w:t>
      </w:r>
      <w:r w:rsidR="00604426">
        <w:rPr>
          <w:rStyle w:val="Heading3Char"/>
          <w:b w:val="0"/>
          <w:bCs w:val="0"/>
        </w:rPr>
        <w:t>as far as police performance per incident, it still wasn’t enough to warrant additional funding.</w:t>
      </w:r>
      <w:r w:rsidR="003C7A56">
        <w:rPr>
          <w:rStyle w:val="Heading3Char"/>
          <w:b w:val="0"/>
          <w:bCs w:val="0"/>
        </w:rPr>
        <w:t xml:space="preserve"> One of the possible limitations of the dataset is that it is a very small sample size over a </w:t>
      </w:r>
      <w:r w:rsidR="002F49D8">
        <w:rPr>
          <w:rStyle w:val="Heading3Char"/>
          <w:b w:val="0"/>
          <w:bCs w:val="0"/>
        </w:rPr>
        <w:t>three-day</w:t>
      </w:r>
      <w:r w:rsidR="003C7A56">
        <w:rPr>
          <w:rStyle w:val="Heading3Char"/>
          <w:b w:val="0"/>
          <w:bCs w:val="0"/>
        </w:rPr>
        <w:t xml:space="preserve"> period. It could actually help the police department’s case for additional funding if a larger dataset were supplied.</w:t>
      </w:r>
    </w:p>
    <w:p w14:paraId="669CC162" w14:textId="1E486BA0" w:rsidR="00751BAA" w:rsidRPr="00751BAA" w:rsidRDefault="00751BAA" w:rsidP="00503E73">
      <w:pPr>
        <w:rPr>
          <w:rStyle w:val="Heading3Char"/>
          <w:b w:val="0"/>
          <w:bCs w:val="0"/>
        </w:rPr>
      </w:pPr>
      <w:r>
        <w:rPr>
          <w:rStyle w:val="Heading3Char"/>
        </w:rPr>
        <w:lastRenderedPageBreak/>
        <w:t xml:space="preserve">I. </w:t>
      </w:r>
      <w:r>
        <w:rPr>
          <w:rStyle w:val="Heading3Char"/>
          <w:b w:val="0"/>
          <w:bCs w:val="0"/>
        </w:rPr>
        <w:t xml:space="preserve">Depending on subject matter, data can be particularly sensitive to handle. As such, precautions and processes need to be implemented in order to ensure that data is protected appropriately. </w:t>
      </w:r>
      <w:r w:rsidR="005B1D4D">
        <w:rPr>
          <w:rStyle w:val="Heading3Char"/>
          <w:b w:val="0"/>
          <w:bCs w:val="0"/>
        </w:rPr>
        <w:t>The resources written by zyBooks are particularly helpingly by providing avenues for keeping data safe. At a high level making sure your data is behind fire walls, while also ensuring the fewest people have access or least necessary permissions to data is best practice.</w:t>
      </w:r>
    </w:p>
    <w:p w14:paraId="58D0A302" w14:textId="570A77A4" w:rsidR="00751BAA" w:rsidRDefault="00751BAA" w:rsidP="00503E73">
      <w:pPr>
        <w:rPr>
          <w:rStyle w:val="Heading3Char"/>
          <w:b w:val="0"/>
          <w:bCs w:val="0"/>
        </w:rPr>
      </w:pPr>
    </w:p>
    <w:sdt>
      <w:sdtPr>
        <w:rPr>
          <w:rFonts w:asciiTheme="minorHAnsi" w:eastAsiaTheme="minorEastAsia" w:hAnsiTheme="minorHAnsi" w:cstheme="minorBidi"/>
          <w:b/>
          <w:bCs/>
        </w:rPr>
        <w:id w:val="62297111"/>
        <w:docPartObj>
          <w:docPartGallery w:val="Bibliographies"/>
          <w:docPartUnique/>
        </w:docPartObj>
      </w:sdtPr>
      <w:sdtEndPr/>
      <w:sdtContent>
        <w:p w14:paraId="22B199B3" w14:textId="77777777" w:rsidR="00DF0B6F" w:rsidRDefault="00DC0BD2">
          <w:pPr>
            <w:pStyle w:val="SectionTitle"/>
          </w:pPr>
          <w:r>
            <w:t>References</w:t>
          </w:r>
        </w:p>
        <w:sdt>
          <w:sdtPr>
            <w:id w:val="-573587230"/>
            <w:bibliography/>
          </w:sdtPr>
          <w:sdtEndPr/>
          <w:sdtContent>
            <w:p w14:paraId="5CC2679F" w14:textId="5F75E262" w:rsidR="00DF0B6F" w:rsidRDefault="00DC0BD2">
              <w:pPr>
                <w:pStyle w:val="Bibliography"/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625D93" w:rsidRPr="00625D93">
                <w:t xml:space="preserve"> </w:t>
              </w:r>
              <w:r w:rsidR="00625D93" w:rsidRPr="00625D93">
                <w:rPr>
                  <w:noProof/>
                </w:rPr>
                <w:t>zyBooks. C 740: Fundamentals/Statistics for Data Analytics V5. (2018) Retrieved from:</w:t>
              </w:r>
              <w:r w:rsidR="00625D93" w:rsidRPr="00625D93">
                <w:rPr>
                  <w:noProof/>
                </w:rPr>
                <w:tab/>
              </w:r>
              <w:hyperlink r:id="rId10" w:history="1">
                <w:r w:rsidR="00625D93" w:rsidRPr="00625D93">
                  <w:rPr>
                    <w:rStyle w:val="Hyperlink"/>
                    <w:noProof/>
                  </w:rPr>
                  <w:t>https://learn.zybooks.com/zybook/WGUC740V52018/chapter/5/section/3</w:t>
                </w:r>
              </w:hyperlink>
            </w:p>
            <w:sdt>
              <w:sdtPr>
                <w:rPr>
                  <w:rFonts w:cstheme="minorHAnsi"/>
                </w:rPr>
                <w:id w:val="-553619514"/>
                <w:bibliography/>
              </w:sdtPr>
              <w:sdtEndPr/>
              <w:sdtContent>
                <w:p w14:paraId="40D7CAE2" w14:textId="6A867268" w:rsidR="008D64D5" w:rsidRPr="008D64D5" w:rsidRDefault="008D64D5" w:rsidP="008D64D5">
                  <w:pPr>
                    <w:pStyle w:val="Bibliography"/>
                    <w:rPr>
                      <w:rFonts w:cstheme="minorHAnsi"/>
                    </w:rPr>
                  </w:pPr>
                  <w:r w:rsidRPr="008D64D5">
                    <w:rPr>
                      <w:rFonts w:cstheme="minorHAnsi"/>
                      <w:b/>
                      <w:bCs/>
                      <w:color w:val="666666"/>
                      <w:shd w:val="clear" w:color="auto" w:fill="FFFFFF"/>
                    </w:rPr>
                    <w:t> </w:t>
                  </w:r>
                  <w:r w:rsidRPr="008D64D5">
                    <w:rPr>
                      <w:rFonts w:cstheme="minorHAnsi"/>
                      <w:color w:val="000000"/>
                      <w:shd w:val="clear" w:color="auto" w:fill="FFFFFF"/>
                    </w:rPr>
                    <w:t>How the Coefficient of Determination Works. (2020). Retrieved from</w:t>
                  </w:r>
                  <w:r>
                    <w:rPr>
                      <w:rFonts w:cstheme="minorHAnsi"/>
                      <w:color w:val="000000"/>
                      <w:shd w:val="clear" w:color="auto" w:fill="FFFFFF"/>
                    </w:rPr>
                    <w:t>:</w:t>
                  </w:r>
                  <w:r w:rsidRPr="008D64D5">
                    <w:rPr>
                      <w:rFonts w:cstheme="minorHAnsi"/>
                      <w:color w:val="000000"/>
                      <w:shd w:val="clear" w:color="auto" w:fill="FFFFFF"/>
                    </w:rPr>
                    <w:t xml:space="preserve"> </w:t>
                  </w:r>
                  <w:hyperlink r:id="rId11" w:history="1">
                    <w:r w:rsidRPr="008D64D5">
                      <w:rPr>
                        <w:rStyle w:val="Hyperlink"/>
                        <w:rFonts w:cstheme="minorHAnsi"/>
                        <w:shd w:val="clear" w:color="auto" w:fill="FFFFFF"/>
                      </w:rPr>
                      <w:t>https://www.investopedia.com/terms/c/coefficient-of-determination.asp</w:t>
                    </w:r>
                  </w:hyperlink>
                </w:p>
              </w:sdtContent>
            </w:sdt>
            <w:sdt>
              <w:sdtPr>
                <w:rPr>
                  <w:rFonts w:cstheme="minorHAnsi"/>
                </w:rPr>
                <w:id w:val="1175922932"/>
                <w:bibliography/>
              </w:sdtPr>
              <w:sdtContent>
                <w:p w14:paraId="0CD27309" w14:textId="3261B7AD" w:rsidR="008D64D5" w:rsidRDefault="008D64D5" w:rsidP="008D64D5">
                  <w:pPr>
                    <w:pStyle w:val="Bibliography"/>
                    <w:rPr>
                      <w:rFonts w:cstheme="minorHAnsi"/>
                    </w:rPr>
                  </w:pPr>
                  <w:r w:rsidRPr="008D64D5">
                    <w:rPr>
                      <w:rFonts w:cstheme="minorHAnsi"/>
                    </w:rPr>
                    <w:fldChar w:fldCharType="begin"/>
                  </w:r>
                  <w:r w:rsidRPr="008D64D5">
                    <w:rPr>
                      <w:rFonts w:cstheme="minorHAnsi"/>
                    </w:rPr>
                    <w:instrText xml:space="preserve"> BIBLIOGRAPHY </w:instrText>
                  </w:r>
                  <w:r w:rsidRPr="008D64D5">
                    <w:rPr>
                      <w:rFonts w:cstheme="minorHAnsi"/>
                    </w:rPr>
                    <w:fldChar w:fldCharType="separate"/>
                  </w:r>
                  <w:r w:rsidRPr="008D64D5">
                    <w:rPr>
                      <w:rFonts w:cstheme="minorHAnsi"/>
                    </w:rPr>
                    <w:t xml:space="preserve"> </w:t>
                  </w:r>
                  <w:r w:rsidRPr="008D64D5">
                    <w:rPr>
                      <w:rFonts w:cstheme="minorHAnsi"/>
                      <w:noProof/>
                    </w:rPr>
                    <w:t>zyBooks. C 740: Fundamentals/Statistics for Data Analytics V5. (2018) Retrieved from:</w:t>
                  </w:r>
                  <w:r w:rsidRPr="008D64D5">
                    <w:rPr>
                      <w:rFonts w:cstheme="minorHAnsi"/>
                      <w:noProof/>
                    </w:rPr>
                    <w:tab/>
                  </w:r>
                  <w:hyperlink r:id="rId12" w:history="1">
                    <w:r w:rsidRPr="008D64D5">
                      <w:rPr>
                        <w:rStyle w:val="Hyperlink"/>
                        <w:rFonts w:cstheme="minorHAnsi"/>
                        <w:noProof/>
                      </w:rPr>
                      <w:t>https://learn.zybooks.com/zybook/WGUC740V52018/chapter/5/section/6</w:t>
                    </w:r>
                  </w:hyperlink>
                  <w:r w:rsidRPr="008D64D5">
                    <w:rPr>
                      <w:rFonts w:cstheme="minorHAnsi"/>
                      <w:b/>
                      <w:bCs/>
                      <w:noProof/>
                    </w:rPr>
                    <w:fldChar w:fldCharType="end"/>
                  </w:r>
                </w:p>
              </w:sdtContent>
            </w:sdt>
            <w:sdt>
              <w:sdtPr>
                <w:rPr>
                  <w:rFonts w:cstheme="minorHAnsi"/>
                </w:rPr>
                <w:id w:val="167608034"/>
                <w:bibliography/>
              </w:sdtPr>
              <w:sdtContent>
                <w:p w14:paraId="7FC80395" w14:textId="30937B95" w:rsidR="008D64D5" w:rsidRPr="008D64D5" w:rsidRDefault="008D64D5" w:rsidP="008D64D5">
                  <w:pPr>
                    <w:pStyle w:val="Bibliography"/>
                    <w:rPr>
                      <w:rFonts w:cstheme="minorHAnsi"/>
                      <w:noProof/>
                    </w:rPr>
                  </w:pPr>
                  <w:r w:rsidRPr="008D64D5">
                    <w:rPr>
                      <w:rFonts w:cstheme="minorHAnsi"/>
                    </w:rPr>
                    <w:fldChar w:fldCharType="begin"/>
                  </w:r>
                  <w:r w:rsidRPr="008D64D5">
                    <w:rPr>
                      <w:rFonts w:cstheme="minorHAnsi"/>
                    </w:rPr>
                    <w:instrText xml:space="preserve"> BIBLIOGRAPHY </w:instrText>
                  </w:r>
                  <w:r w:rsidRPr="008D64D5">
                    <w:rPr>
                      <w:rFonts w:cstheme="minorHAnsi"/>
                    </w:rPr>
                    <w:fldChar w:fldCharType="separate"/>
                  </w:r>
                  <w:r w:rsidRPr="008D64D5">
                    <w:rPr>
                      <w:rFonts w:cstheme="minorHAnsi"/>
                      <w:noProof/>
                    </w:rPr>
                    <w:t>zyBooks. C 740: Fundamentals/Statistics for Data Analytics V5. (2018) Retrieved from:</w:t>
                  </w:r>
                  <w:r w:rsidRPr="008D64D5">
                    <w:rPr>
                      <w:rFonts w:cstheme="minorHAnsi"/>
                      <w:noProof/>
                    </w:rPr>
                    <w:tab/>
                  </w:r>
                  <w:hyperlink r:id="rId13" w:history="1">
                    <w:r>
                      <w:rPr>
                        <w:rStyle w:val="Hyperlink"/>
                        <w:rFonts w:cstheme="minorHAnsi"/>
                        <w:noProof/>
                      </w:rPr>
                      <w:t>https://learn.zybooks.com/zybook/WGUC740V52018/chapter/8/section/4</w:t>
                    </w:r>
                  </w:hyperlink>
                </w:p>
                <w:p w14:paraId="373E6111" w14:textId="77777777" w:rsidR="008D64D5" w:rsidRDefault="008D64D5" w:rsidP="008D64D5">
                  <w:pPr>
                    <w:rPr>
                      <w:rFonts w:cstheme="minorHAnsi"/>
                    </w:rPr>
                  </w:pPr>
                  <w:r w:rsidRPr="008D64D5">
                    <w:rPr>
                      <w:rFonts w:cstheme="minorHAnsi"/>
                      <w:b/>
                      <w:bCs/>
                      <w:noProof/>
                    </w:rPr>
                    <w:fldChar w:fldCharType="end"/>
                  </w:r>
                </w:p>
              </w:sdtContent>
            </w:sdt>
            <w:p w14:paraId="76351FC6" w14:textId="6F1E9F6A" w:rsidR="008D64D5" w:rsidRPr="008D64D5" w:rsidRDefault="008D64D5" w:rsidP="008D64D5">
              <w:pPr>
                <w:rPr>
                  <w:rFonts w:cstheme="minorHAnsi"/>
                </w:rPr>
              </w:pPr>
            </w:p>
            <w:p w14:paraId="02772338" w14:textId="6F10E28B" w:rsidR="00503E73" w:rsidRPr="008D64D5" w:rsidRDefault="00503E73" w:rsidP="00503E73">
              <w:pPr>
                <w:rPr>
                  <w:rFonts w:cstheme="minorHAnsi"/>
                </w:rPr>
              </w:pPr>
            </w:p>
            <w:p w14:paraId="20756981" w14:textId="77777777" w:rsidR="00503E73" w:rsidRPr="008D64D5" w:rsidRDefault="00503E73" w:rsidP="00503E73">
              <w:pPr>
                <w:rPr>
                  <w:rFonts w:cstheme="minorHAnsi"/>
                </w:rPr>
              </w:pPr>
            </w:p>
            <w:p w14:paraId="290E3959" w14:textId="60BD7672" w:rsidR="00DF0B6F" w:rsidRDefault="00DC0BD2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DF0B6F">
      <w:headerReference w:type="default" r:id="rId14"/>
      <w:headerReference w:type="first" r:id="rId15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E9ABB0" w14:textId="77777777" w:rsidR="000D72F5" w:rsidRDefault="000D72F5">
      <w:pPr>
        <w:spacing w:line="240" w:lineRule="auto"/>
      </w:pPr>
      <w:r>
        <w:separator/>
      </w:r>
    </w:p>
  </w:endnote>
  <w:endnote w:type="continuationSeparator" w:id="0">
    <w:p w14:paraId="37265580" w14:textId="77777777" w:rsidR="000D72F5" w:rsidRDefault="000D72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F0DF30" w14:textId="77777777" w:rsidR="000D72F5" w:rsidRDefault="000D72F5">
      <w:pPr>
        <w:spacing w:line="240" w:lineRule="auto"/>
      </w:pPr>
      <w:r>
        <w:separator/>
      </w:r>
    </w:p>
  </w:footnote>
  <w:footnote w:type="continuationSeparator" w:id="0">
    <w:p w14:paraId="0A3B97FF" w14:textId="77777777" w:rsidR="000D72F5" w:rsidRDefault="000D72F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A0491D" w14:textId="45527DF9" w:rsidR="00DF0B6F" w:rsidRDefault="000D72F5">
    <w:pPr>
      <w:pStyle w:val="Header"/>
    </w:pPr>
    <w:sdt>
      <w:sdtPr>
        <w:rPr>
          <w:rStyle w:val="Strong"/>
        </w:rPr>
        <w:alias w:val="Running head"/>
        <w:tag w:val=""/>
        <w:id w:val="12739865"/>
        <w:dataBinding w:prefixMappings="xmlns:ns0='http://schemas.microsoft.com/office/2006/coverPageProps' " w:xpath="/ns0:CoverPageProperties[1]/ns0:Abstract[1]" w:storeItemID="{55AF091B-3C7A-41E3-B477-F2FDAA23CFDA}"/>
        <w:text/>
      </w:sdtPr>
      <w:sdtEndPr>
        <w:rPr>
          <w:rStyle w:val="DefaultParagraphFont"/>
          <w:caps w:val="0"/>
        </w:rPr>
      </w:sdtEndPr>
      <w:sdtContent>
        <w:r w:rsidR="00FD7A3A">
          <w:rPr>
            <w:rStyle w:val="Strong"/>
          </w:rPr>
          <w:t>Police Department Analytics Project</w:t>
        </w:r>
      </w:sdtContent>
    </w:sdt>
    <w:r w:rsidR="00DC0BD2">
      <w:rPr>
        <w:rStyle w:val="Strong"/>
      </w:rPr>
      <w:ptab w:relativeTo="margin" w:alignment="right" w:leader="none"/>
    </w:r>
    <w:r w:rsidR="00DC0BD2">
      <w:rPr>
        <w:rStyle w:val="Strong"/>
      </w:rPr>
      <w:fldChar w:fldCharType="begin"/>
    </w:r>
    <w:r w:rsidR="00DC0BD2">
      <w:rPr>
        <w:rStyle w:val="Strong"/>
      </w:rPr>
      <w:instrText xml:space="preserve"> PAGE   \* MERGEFORMAT </w:instrText>
    </w:r>
    <w:r w:rsidR="00DC0BD2">
      <w:rPr>
        <w:rStyle w:val="Strong"/>
      </w:rPr>
      <w:fldChar w:fldCharType="separate"/>
    </w:r>
    <w:r w:rsidR="00EC5D55">
      <w:rPr>
        <w:rStyle w:val="Strong"/>
        <w:noProof/>
      </w:rPr>
      <w:t>7</w:t>
    </w:r>
    <w:r w:rsidR="00DC0BD2">
      <w:rPr>
        <w:rStyle w:val="Strong"/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95C342" w14:textId="57487D52" w:rsidR="00DF0B6F" w:rsidRDefault="00DC0BD2">
    <w:pPr>
      <w:pStyle w:val="Header"/>
      <w:rPr>
        <w:rStyle w:val="Strong"/>
      </w:rPr>
    </w:pPr>
    <w:r>
      <w:t xml:space="preserve">Running head: </w:t>
    </w:r>
    <w:sdt>
      <w:sdtPr>
        <w:alias w:val="Running head"/>
        <w:tag w:val=""/>
        <w:id w:val="-696842620"/>
        <w:dataBinding w:prefixMappings="xmlns:ns0='http://schemas.microsoft.com/office/2006/coverPageProps' " w:xpath="/ns0:CoverPageProperties[1]/ns0:Abstract[1]" w:storeItemID="{55AF091B-3C7A-41E3-B477-F2FDAA23CFDA}"/>
        <w:text/>
      </w:sdtPr>
      <w:sdtEndPr/>
      <w:sdtContent>
        <w:r w:rsidR="00FD7A3A" w:rsidRPr="00FD7A3A">
          <w:t>Police Department Analytics Project</w:t>
        </w:r>
      </w:sdtContent>
    </w:sdt>
    <w:r>
      <w:rPr>
        <w:rStyle w:val="Strong"/>
      </w:rPr>
      <w:ptab w:relativeTo="margin" w:alignment="right" w:leader="none"/>
    </w:r>
    <w:r>
      <w:rPr>
        <w:rStyle w:val="Strong"/>
      </w:rPr>
      <w:fldChar w:fldCharType="begin"/>
    </w:r>
    <w:r>
      <w:rPr>
        <w:rStyle w:val="Strong"/>
      </w:rPr>
      <w:instrText xml:space="preserve"> PAGE   \* MERGEFORMAT </w:instrText>
    </w:r>
    <w:r>
      <w:rPr>
        <w:rStyle w:val="Strong"/>
      </w:rPr>
      <w:fldChar w:fldCharType="separate"/>
    </w:r>
    <w:r w:rsidR="00EC5D55">
      <w:rPr>
        <w:rStyle w:val="Strong"/>
        <w:noProof/>
      </w:rPr>
      <w:t>1</w:t>
    </w:r>
    <w:r>
      <w:rPr>
        <w:rStyle w:val="Strong"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96171DD"/>
    <w:multiLevelType w:val="hybridMultilevel"/>
    <w:tmpl w:val="1E9824C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  <w:lvlOverride w:ilvl="0">
      <w:startOverride w:val="1"/>
    </w:lvlOverride>
  </w:num>
  <w:num w:numId="12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attachedTemplate r:id="rId1"/>
  <w:defaultTabStop w:val="72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3330F"/>
    <w:rsid w:val="000708B5"/>
    <w:rsid w:val="000D72F5"/>
    <w:rsid w:val="001B1290"/>
    <w:rsid w:val="001B3084"/>
    <w:rsid w:val="002F49D8"/>
    <w:rsid w:val="00310F26"/>
    <w:rsid w:val="0038521F"/>
    <w:rsid w:val="003B4ACF"/>
    <w:rsid w:val="003C7A56"/>
    <w:rsid w:val="004122A4"/>
    <w:rsid w:val="00503E73"/>
    <w:rsid w:val="0052536D"/>
    <w:rsid w:val="005B1D4D"/>
    <w:rsid w:val="005D0A24"/>
    <w:rsid w:val="006035A4"/>
    <w:rsid w:val="00604426"/>
    <w:rsid w:val="006242E8"/>
    <w:rsid w:val="00625D93"/>
    <w:rsid w:val="0063797F"/>
    <w:rsid w:val="00680355"/>
    <w:rsid w:val="006E044E"/>
    <w:rsid w:val="00751BAA"/>
    <w:rsid w:val="00776880"/>
    <w:rsid w:val="007F725E"/>
    <w:rsid w:val="00826234"/>
    <w:rsid w:val="008D64D5"/>
    <w:rsid w:val="00A7075D"/>
    <w:rsid w:val="00AA5C88"/>
    <w:rsid w:val="00B02284"/>
    <w:rsid w:val="00B52323"/>
    <w:rsid w:val="00BD72B2"/>
    <w:rsid w:val="00C47D5B"/>
    <w:rsid w:val="00D62610"/>
    <w:rsid w:val="00DA593F"/>
    <w:rsid w:val="00DC0BD2"/>
    <w:rsid w:val="00DC79FC"/>
    <w:rsid w:val="00DE7F81"/>
    <w:rsid w:val="00DF0B6F"/>
    <w:rsid w:val="00EA5AF3"/>
    <w:rsid w:val="00EC5D55"/>
    <w:rsid w:val="00F3330F"/>
    <w:rsid w:val="00F349D5"/>
    <w:rsid w:val="00F9095F"/>
    <w:rsid w:val="00FD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72ECDD"/>
  <w15:docId w15:val="{847EFC7C-EF34-4C6A-A564-E687DD330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4"/>
    </w:rPr>
  </w:style>
  <w:style w:type="paragraph" w:styleId="Heading1">
    <w:name w:val="heading 1"/>
    <w:basedOn w:val="Normal"/>
    <w:next w:val="Normal"/>
    <w:link w:val="Heading1Char"/>
    <w:uiPriority w:val="3"/>
    <w:qFormat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aps/>
      <w:smallCaps w:val="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1"/>
    <w:qFormat/>
    <w:pPr>
      <w:ind w:firstLine="0"/>
    </w:pPr>
  </w:style>
  <w:style w:type="character" w:customStyle="1" w:styleId="Heading1Char">
    <w:name w:val="Heading 1 Char"/>
    <w:basedOn w:val="DefaultParagraphFont"/>
    <w:link w:val="Heading1"/>
    <w:uiPriority w:val="3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2Char">
    <w:name w:val="Heading 2 Char"/>
    <w:basedOn w:val="DefaultParagraphFont"/>
    <w:link w:val="Heading2"/>
    <w:uiPriority w:val="3"/>
    <w:rPr>
      <w:rFonts w:asciiTheme="majorHAnsi" w:eastAsiaTheme="majorEastAsia" w:hAnsiTheme="majorHAnsi" w:cstheme="majorBidi"/>
      <w:b/>
      <w:bCs/>
      <w:kern w:val="24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kern w:val="24"/>
    </w:rPr>
  </w:style>
  <w:style w:type="character" w:styleId="Emphasis">
    <w:name w:val="Emphasis"/>
    <w:basedOn w:val="DefaultParagraphFont"/>
    <w:uiPriority w:val="20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4Char">
    <w:name w:val="Heading 4 Char"/>
    <w:basedOn w:val="DefaultParagraphFont"/>
    <w:link w:val="Heading4"/>
    <w:uiPriority w:val="3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Heading5Char">
    <w:name w:val="Heading 5 Char"/>
    <w:basedOn w:val="DefaultParagraphFont"/>
    <w:link w:val="Heading5"/>
    <w:uiPriority w:val="3"/>
    <w:rPr>
      <w:rFonts w:asciiTheme="majorHAnsi" w:eastAsiaTheme="majorEastAsia" w:hAnsiTheme="majorHAnsi" w:cstheme="majorBidi"/>
      <w:i/>
      <w:iCs/>
      <w:kern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kern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0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character" w:styleId="Hyperlink">
    <w:name w:val="Hyperlink"/>
    <w:basedOn w:val="DefaultParagraphFont"/>
    <w:uiPriority w:val="99"/>
    <w:unhideWhenUsed/>
    <w:rsid w:val="00625D93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D93"/>
    <w:rPr>
      <w:color w:val="605E5C"/>
      <w:shd w:val="clear" w:color="auto" w:fill="E1DFDD"/>
    </w:rPr>
  </w:style>
  <w:style w:type="character" w:customStyle="1" w:styleId="selectable">
    <w:name w:val="selectable"/>
    <w:basedOn w:val="DefaultParagraphFont"/>
    <w:rsid w:val="008D64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learn.zybooks.com/zybook/WGUC740V52018/chapter/8/section/4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learn.zybooks.com/zybook/WGUC740V52018/chapter/5/section/6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investopedia.com/terms/c/coefficient-of-determination.asp" TargetMode="Externa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hyperlink" Target="https://learn.zybooks.com/zybook/WGUC740V52018/chapter/5/section/3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\Downloads\APA6th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1F351DA5401B4E40862A4B77E441FD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14890F-103E-4AB9-9D6D-6E7340B4A65A}"/>
      </w:docPartPr>
      <w:docPartBody>
        <w:p w:rsidR="00AA2227" w:rsidRDefault="00AE1937">
          <w:pPr>
            <w:pStyle w:val="1F351DA5401B4E40862A4B77E441FD04"/>
          </w:pPr>
          <w:r>
            <w:t>[Title Here, up to 12 Words, on One to Two Lines]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937"/>
    <w:rsid w:val="00416733"/>
    <w:rsid w:val="00586174"/>
    <w:rsid w:val="00AA2227"/>
    <w:rsid w:val="00AA3992"/>
    <w:rsid w:val="00AE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3"/>
    <w:unhideWhenUsed/>
    <w:qFormat/>
    <w:pPr>
      <w:keepNext/>
      <w:keepLines/>
      <w:spacing w:after="0" w:line="480" w:lineRule="auto"/>
      <w:ind w:firstLine="720"/>
      <w:outlineLvl w:val="2"/>
    </w:pPr>
    <w:rPr>
      <w:rFonts w:asciiTheme="majorHAnsi" w:eastAsiaTheme="majorEastAsia" w:hAnsiTheme="majorHAnsi" w:cstheme="majorBidi"/>
      <w:b/>
      <w:bCs/>
      <w:kern w:val="2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pPr>
      <w:keepNext/>
      <w:keepLines/>
      <w:spacing w:after="0"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/>
      <w:iCs/>
      <w:kern w:val="24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pPr>
      <w:keepNext/>
      <w:keepLines/>
      <w:spacing w:after="0" w:line="480" w:lineRule="auto"/>
      <w:ind w:firstLine="720"/>
      <w:outlineLvl w:val="4"/>
    </w:pPr>
    <w:rPr>
      <w:rFonts w:asciiTheme="majorHAnsi" w:eastAsiaTheme="majorEastAsia" w:hAnsiTheme="majorHAnsi" w:cstheme="majorBidi"/>
      <w:i/>
      <w:iCs/>
      <w:kern w:val="24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F351DA5401B4E40862A4B77E441FD04">
    <w:name w:val="1F351DA5401B4E40862A4B77E441FD04"/>
  </w:style>
  <w:style w:type="paragraph" w:customStyle="1" w:styleId="D3653205B203490FBA3D31BDEB36790C">
    <w:name w:val="D3653205B203490FBA3D31BDEB36790C"/>
  </w:style>
  <w:style w:type="paragraph" w:customStyle="1" w:styleId="A9AF5FEF08DB463EB4DBA4A965A22D80">
    <w:name w:val="A9AF5FEF08DB463EB4DBA4A965A22D80"/>
  </w:style>
  <w:style w:type="paragraph" w:customStyle="1" w:styleId="B719EB8137594344AF7B9B18855DE7A1">
    <w:name w:val="B719EB8137594344AF7B9B18855DE7A1"/>
  </w:style>
  <w:style w:type="character" w:styleId="Emphasis">
    <w:name w:val="Emphasis"/>
    <w:basedOn w:val="DefaultParagraphFont"/>
    <w:uiPriority w:val="20"/>
    <w:unhideWhenUsed/>
    <w:qFormat/>
    <w:rPr>
      <w:i/>
      <w:iCs/>
    </w:rPr>
  </w:style>
  <w:style w:type="paragraph" w:customStyle="1" w:styleId="5D496AB1DEFD4D51A8F457F553193825">
    <w:name w:val="5D496AB1DEFD4D51A8F457F553193825"/>
  </w:style>
  <w:style w:type="paragraph" w:customStyle="1" w:styleId="128F4EBC896A4699B8AFC088A1BD4AD0">
    <w:name w:val="128F4EBC896A4699B8AFC088A1BD4AD0"/>
  </w:style>
  <w:style w:type="paragraph" w:customStyle="1" w:styleId="8F75BD177D844365ABB0757BF11108BF">
    <w:name w:val="8F75BD177D844365ABB0757BF11108BF"/>
  </w:style>
  <w:style w:type="paragraph" w:customStyle="1" w:styleId="D3434425DB4E4A31867F5E578B6C1A95">
    <w:name w:val="D3434425DB4E4A31867F5E578B6C1A95"/>
  </w:style>
  <w:style w:type="paragraph" w:customStyle="1" w:styleId="E5DBD31045F44760A0A895854914E6CD">
    <w:name w:val="E5DBD31045F44760A0A895854914E6CD"/>
  </w:style>
  <w:style w:type="paragraph" w:customStyle="1" w:styleId="088A0832F31740A39E61DE5523ADACAB">
    <w:name w:val="088A0832F31740A39E61DE5523ADACAB"/>
  </w:style>
  <w:style w:type="paragraph" w:customStyle="1" w:styleId="70CEC496C3AB4823B30E1631665108C8">
    <w:name w:val="70CEC496C3AB4823B30E1631665108C8"/>
  </w:style>
  <w:style w:type="character" w:customStyle="1" w:styleId="Heading3Char">
    <w:name w:val="Heading 3 Char"/>
    <w:basedOn w:val="DefaultParagraphFont"/>
    <w:link w:val="Heading3"/>
    <w:uiPriority w:val="3"/>
    <w:rPr>
      <w:rFonts w:asciiTheme="majorHAnsi" w:eastAsiaTheme="majorEastAsia" w:hAnsiTheme="majorHAnsi" w:cstheme="majorBidi"/>
      <w:b/>
      <w:bCs/>
      <w:kern w:val="24"/>
      <w:sz w:val="24"/>
      <w:szCs w:val="24"/>
    </w:rPr>
  </w:style>
  <w:style w:type="paragraph" w:customStyle="1" w:styleId="10AC3AF408294D25AD4A8CE1075117D2">
    <w:name w:val="10AC3AF408294D25AD4A8CE1075117D2"/>
  </w:style>
  <w:style w:type="paragraph" w:customStyle="1" w:styleId="0698C7EB0AE64B52AC14D908F080BF98">
    <w:name w:val="0698C7EB0AE64B52AC14D908F080BF98"/>
  </w:style>
  <w:style w:type="character" w:customStyle="1" w:styleId="Heading4Char">
    <w:name w:val="Heading 4 Char"/>
    <w:basedOn w:val="DefaultParagraphFont"/>
    <w:link w:val="Heading4"/>
    <w:uiPriority w:val="3"/>
    <w:rPr>
      <w:rFonts w:asciiTheme="majorHAnsi" w:eastAsiaTheme="majorEastAsia" w:hAnsiTheme="majorHAnsi" w:cstheme="majorBidi"/>
      <w:b/>
      <w:bCs/>
      <w:i/>
      <w:iCs/>
      <w:kern w:val="24"/>
      <w:sz w:val="24"/>
      <w:szCs w:val="24"/>
    </w:rPr>
  </w:style>
  <w:style w:type="paragraph" w:customStyle="1" w:styleId="BC4227F8C4F74DB7BA0D50D563CBF59E">
    <w:name w:val="BC4227F8C4F74DB7BA0D50D563CBF59E"/>
  </w:style>
  <w:style w:type="paragraph" w:customStyle="1" w:styleId="60E4DA6454224F348D8B4F2B175692C6">
    <w:name w:val="60E4DA6454224F348D8B4F2B175692C6"/>
  </w:style>
  <w:style w:type="character" w:customStyle="1" w:styleId="Heading5Char">
    <w:name w:val="Heading 5 Char"/>
    <w:basedOn w:val="DefaultParagraphFont"/>
    <w:link w:val="Heading5"/>
    <w:uiPriority w:val="3"/>
    <w:rPr>
      <w:rFonts w:asciiTheme="majorHAnsi" w:eastAsiaTheme="majorEastAsia" w:hAnsiTheme="majorHAnsi" w:cstheme="majorBidi"/>
      <w:i/>
      <w:iCs/>
      <w:kern w:val="24"/>
      <w:sz w:val="24"/>
      <w:szCs w:val="24"/>
    </w:rPr>
  </w:style>
  <w:style w:type="paragraph" w:customStyle="1" w:styleId="28B51EA36A0D40DFAD55ABBFA53F9F62">
    <w:name w:val="28B51EA36A0D40DFAD55ABBFA53F9F62"/>
  </w:style>
  <w:style w:type="paragraph" w:customStyle="1" w:styleId="F28E6CEFF26A478FBB51C9F9F65C515A">
    <w:name w:val="F28E6CEFF26A478FBB51C9F9F65C51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>Police Department Analytics Project</Abstract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SixthEditionOfficeOnline.xsl" StyleName="APA" Version="6">
  <b:Source>
    <b:Tag>Article</b:Tag>
    <b:SourceType>JournalArticle</b:SourceType>
    <b:Guid>{A9826F97-9AB6-4323-9880-F46D9FA5FDF4}</b:Guid>
    <b:Title>Article Title</b:Title>
    <b:Year>Year</b:Year>
    <b:JournalName>Journal Title</b:JournalName>
    <b:Pages>Pages From - To</b:Pages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1</b:RefOrder>
  </b:Source>
  <b:Source>
    <b:Tag>Last</b:Tag>
    <b:SourceType>Book</b:SourceType>
    <b:Guid>{60AAA012-579D-4CB3-B717-40E27E8995F9}</b:Guid>
    <b:Title>Book Title</b:Title>
    <b:Year>Year</b:Year>
    <b:City>City Name</b:City>
    <b:Publisher>Publisher Name</b:Publisher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2</b:RefOrder>
  </b:Source>
</b:Sourc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CA5E653-A8B8-4809-AD65-635ED25F0DA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C49F074-30BA-4C9C-B9EE-E13520AAFA0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APA6thTemplate.dotx</Template>
  <TotalTime>0</TotalTime>
  <Pages>6</Pages>
  <Words>1042</Words>
  <Characters>5943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Police Department Analytics Project</vt:lpstr>
    </vt:vector>
  </TitlesOfParts>
  <Company>Toshiba</Company>
  <LinksUpToDate>false</LinksUpToDate>
  <CharactersWithSpaces>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Police Department Analytics Project</dc:title>
  <dc:creator>Andrew Perkins</dc:creator>
  <cp:lastModifiedBy>aperkins4008@yahoo.com</cp:lastModifiedBy>
  <cp:revision>20</cp:revision>
  <dcterms:created xsi:type="dcterms:W3CDTF">2020-09-02T01:23:00Z</dcterms:created>
  <dcterms:modified xsi:type="dcterms:W3CDTF">2020-09-02T15:30:00Z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TC039823519991</vt:lpwstr>
  </property>
</Properties>
</file>